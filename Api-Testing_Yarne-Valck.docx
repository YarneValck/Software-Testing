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7F6A6" w14:textId="77777777" w:rsidR="005F5268" w:rsidRDefault="007E7730">
      <w:r>
        <w:rPr>
          <w:noProof/>
        </w:rPr>
        <w:drawing>
          <wp:anchor distT="0" distB="0" distL="114300" distR="114300" simplePos="0" relativeHeight="251658240" behindDoc="1" locked="0" layoutInCell="1" allowOverlap="1" wp14:anchorId="74BC4D85" wp14:editId="76F6E80A">
            <wp:simplePos x="0" y="0"/>
            <wp:positionH relativeFrom="column">
              <wp:posOffset>31805</wp:posOffset>
            </wp:positionH>
            <wp:positionV relativeFrom="paragraph">
              <wp:posOffset>0</wp:posOffset>
            </wp:positionV>
            <wp:extent cx="2357985" cy="1097280"/>
            <wp:effectExtent l="0" t="0" r="444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739" cy="11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AF4" w:rsidRPr="005B1AF4">
        <w:rPr>
          <w:noProof/>
        </w:rPr>
        <w:t xml:space="preserve"> </w:t>
      </w:r>
    </w:p>
    <w:p w14:paraId="3B6E2BA0" w14:textId="77777777" w:rsidR="00CC5D34" w:rsidRDefault="00CC5D34"/>
    <w:p w14:paraId="0C8C7391" w14:textId="77777777" w:rsidR="00CC5D34" w:rsidRDefault="00CC5D34"/>
    <w:p w14:paraId="033A3E5F" w14:textId="77777777" w:rsidR="00CC5D34" w:rsidRDefault="00CC5D34"/>
    <w:p w14:paraId="6C777AEE" w14:textId="77777777" w:rsidR="00CC5D34" w:rsidRDefault="00CC5D34"/>
    <w:p w14:paraId="3EB3F40D" w14:textId="77777777" w:rsidR="00CC5D34" w:rsidRDefault="00CC5D34"/>
    <w:p w14:paraId="18A65D62" w14:textId="77777777" w:rsidR="00CC5D34" w:rsidRDefault="00CC5D34"/>
    <w:p w14:paraId="41593718" w14:textId="77777777" w:rsidR="00CC5D34" w:rsidRDefault="00CC5D34"/>
    <w:p w14:paraId="16A359EE" w14:textId="77777777" w:rsidR="00CC5D34" w:rsidRDefault="00CC5D34"/>
    <w:p w14:paraId="13BDBA82" w14:textId="77777777" w:rsidR="00FC16FC" w:rsidRPr="00C61B95" w:rsidRDefault="00FC16FC" w:rsidP="00C61B95"/>
    <w:p w14:paraId="70A8C5CB" w14:textId="77777777" w:rsidR="00CC5D34" w:rsidRDefault="00CC5D34" w:rsidP="00C61B95"/>
    <w:p w14:paraId="15B90245" w14:textId="77777777" w:rsidR="00C61B95" w:rsidRDefault="00C61B95" w:rsidP="00C61B95"/>
    <w:p w14:paraId="7598DEEA" w14:textId="77777777" w:rsidR="00C61B95" w:rsidRDefault="00C61B95" w:rsidP="00C61B95"/>
    <w:p w14:paraId="04ACACA6" w14:textId="77777777" w:rsidR="00C61B95" w:rsidRPr="00C61B95" w:rsidRDefault="00C61B95" w:rsidP="00C61B95"/>
    <w:p w14:paraId="6F6816AC" w14:textId="50CAF8DF" w:rsidR="00CC5D34" w:rsidRPr="00FC11DB" w:rsidRDefault="00A43ED7" w:rsidP="00C61B95">
      <w:pPr>
        <w:jc w:val="center"/>
        <w:rPr>
          <w:b/>
          <w:bCs/>
          <w:sz w:val="72"/>
          <w:szCs w:val="72"/>
        </w:rPr>
      </w:pPr>
      <w:proofErr w:type="spellStart"/>
      <w:r>
        <w:rPr>
          <w:b/>
          <w:bCs/>
          <w:sz w:val="72"/>
          <w:szCs w:val="72"/>
        </w:rPr>
        <w:t>Api</w:t>
      </w:r>
      <w:proofErr w:type="spellEnd"/>
      <w:r>
        <w:rPr>
          <w:b/>
          <w:bCs/>
          <w:sz w:val="72"/>
          <w:szCs w:val="72"/>
        </w:rPr>
        <w:t xml:space="preserve"> </w:t>
      </w:r>
      <w:proofErr w:type="spellStart"/>
      <w:r>
        <w:rPr>
          <w:b/>
          <w:bCs/>
          <w:sz w:val="72"/>
          <w:szCs w:val="72"/>
        </w:rPr>
        <w:t>testing</w:t>
      </w:r>
      <w:proofErr w:type="spellEnd"/>
      <w:r>
        <w:rPr>
          <w:b/>
          <w:bCs/>
          <w:sz w:val="72"/>
          <w:szCs w:val="72"/>
        </w:rPr>
        <w:t xml:space="preserve"> met postman</w:t>
      </w:r>
    </w:p>
    <w:p w14:paraId="073AB16F" w14:textId="77777777" w:rsidR="00CC5D34" w:rsidRPr="00C61B95" w:rsidRDefault="00CC5D34" w:rsidP="00C61B95">
      <w:pPr>
        <w:tabs>
          <w:tab w:val="left" w:pos="5085"/>
        </w:tabs>
      </w:pPr>
    </w:p>
    <w:p w14:paraId="71B5A6FE" w14:textId="77777777" w:rsidR="00FC16FC" w:rsidRPr="00C61B95" w:rsidRDefault="00FC16FC"/>
    <w:p w14:paraId="60D45CE7" w14:textId="77777777" w:rsidR="00FC16FC" w:rsidRPr="00C61B95" w:rsidRDefault="00FC16FC"/>
    <w:p w14:paraId="4DFCE2DB" w14:textId="77777777" w:rsidR="00FC16FC" w:rsidRPr="00C61B95" w:rsidRDefault="00FC16FC"/>
    <w:p w14:paraId="7997DCB2" w14:textId="77777777" w:rsidR="00FC16FC" w:rsidRPr="00C61B95" w:rsidRDefault="00FC16FC"/>
    <w:p w14:paraId="51FAA381" w14:textId="77777777" w:rsidR="00FC16FC" w:rsidRDefault="00FC16FC"/>
    <w:p w14:paraId="175F7C09" w14:textId="77777777" w:rsidR="00963287" w:rsidRDefault="00963287"/>
    <w:p w14:paraId="45261586" w14:textId="77777777" w:rsidR="00963287" w:rsidRDefault="00963287"/>
    <w:p w14:paraId="61148E9E" w14:textId="77777777" w:rsidR="00963287" w:rsidRDefault="00963287"/>
    <w:p w14:paraId="6CB0348A" w14:textId="77777777" w:rsidR="00963287" w:rsidRPr="00C61B95" w:rsidRDefault="00963287"/>
    <w:p w14:paraId="3EDC769D" w14:textId="77777777" w:rsidR="00562405" w:rsidRPr="00C61B95" w:rsidRDefault="00562405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217"/>
      </w:tblGrid>
      <w:tr w:rsidR="00963287" w:rsidRPr="0007475D" w14:paraId="31ABC626" w14:textId="77777777" w:rsidTr="00562405">
        <w:tc>
          <w:tcPr>
            <w:tcW w:w="6799" w:type="dxa"/>
          </w:tcPr>
          <w:p w14:paraId="2ABF2ED7" w14:textId="0A5C121B" w:rsidR="00963287" w:rsidRPr="00562405" w:rsidRDefault="00A43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Software </w:t>
            </w:r>
            <w:proofErr w:type="spellStart"/>
            <w:r>
              <w:rPr>
                <w:sz w:val="24"/>
                <w:szCs w:val="24"/>
              </w:rPr>
              <w:t>Testing</w:t>
            </w:r>
            <w:proofErr w:type="spellEnd"/>
          </w:p>
        </w:tc>
        <w:tc>
          <w:tcPr>
            <w:tcW w:w="2217" w:type="dxa"/>
          </w:tcPr>
          <w:p w14:paraId="0374C4BA" w14:textId="490AA5F3" w:rsidR="00963287" w:rsidRPr="0007475D" w:rsidRDefault="00963287" w:rsidP="00535E00">
            <w:pPr>
              <w:jc w:val="right"/>
              <w:rPr>
                <w:sz w:val="24"/>
                <w:szCs w:val="24"/>
                <w:lang w:val="en-GB"/>
              </w:rPr>
            </w:pPr>
            <w:r w:rsidRPr="0007475D">
              <w:rPr>
                <w:sz w:val="24"/>
                <w:szCs w:val="24"/>
                <w:lang w:val="en-GB"/>
              </w:rPr>
              <w:t>Yarne Valck</w:t>
            </w:r>
          </w:p>
        </w:tc>
      </w:tr>
      <w:tr w:rsidR="00963287" w:rsidRPr="00562405" w14:paraId="7959BC66" w14:textId="77777777" w:rsidTr="00562405">
        <w:tc>
          <w:tcPr>
            <w:tcW w:w="6799" w:type="dxa"/>
          </w:tcPr>
          <w:p w14:paraId="25DD6A96" w14:textId="33633161" w:rsidR="00963287" w:rsidRPr="00562405" w:rsidRDefault="00A43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05/10/2021</w:t>
            </w:r>
          </w:p>
        </w:tc>
        <w:tc>
          <w:tcPr>
            <w:tcW w:w="2217" w:type="dxa"/>
          </w:tcPr>
          <w:p w14:paraId="3A4EBA9C" w14:textId="5BA30C95" w:rsidR="00562405" w:rsidRPr="00562405" w:rsidRDefault="0036117C" w:rsidP="00562405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63287" w:rsidRPr="00562405">
              <w:rPr>
                <w:sz w:val="24"/>
                <w:szCs w:val="24"/>
              </w:rPr>
              <w:t xml:space="preserve"> TI / </w:t>
            </w:r>
            <w:r>
              <w:rPr>
                <w:sz w:val="24"/>
                <w:szCs w:val="24"/>
              </w:rPr>
              <w:t>1-</w:t>
            </w:r>
            <w:r w:rsidR="00963287" w:rsidRPr="00562405">
              <w:rPr>
                <w:sz w:val="24"/>
                <w:szCs w:val="24"/>
              </w:rPr>
              <w:t>2</w:t>
            </w:r>
          </w:p>
        </w:tc>
      </w:tr>
      <w:tr w:rsidR="00562405" w:rsidRPr="00562405" w14:paraId="70ECE84F" w14:textId="77777777" w:rsidTr="00562405">
        <w:tc>
          <w:tcPr>
            <w:tcW w:w="9016" w:type="dxa"/>
            <w:gridSpan w:val="2"/>
          </w:tcPr>
          <w:p w14:paraId="029D8B12" w14:textId="77777777" w:rsidR="00562405" w:rsidRPr="00C623DF" w:rsidRDefault="00562405" w:rsidP="00562405">
            <w:pPr>
              <w:jc w:val="center"/>
              <w:rPr>
                <w:i/>
                <w:iCs/>
                <w:sz w:val="24"/>
                <w:szCs w:val="24"/>
              </w:rPr>
            </w:pPr>
            <w:r w:rsidRPr="00C623DF">
              <w:rPr>
                <w:i/>
                <w:iCs/>
                <w:sz w:val="24"/>
                <w:szCs w:val="24"/>
              </w:rPr>
              <w:t>Toegepaste Informatica</w:t>
            </w:r>
          </w:p>
        </w:tc>
      </w:tr>
    </w:tbl>
    <w:p w14:paraId="0805C479" w14:textId="269B6932" w:rsidR="000F1ADC" w:rsidRDefault="000F1ADC" w:rsidP="00D74785">
      <w:pPr>
        <w:keepNext/>
        <w:shd w:val="clear" w:color="auto" w:fill="FFFFFF"/>
        <w:spacing w:after="0" w:line="203" w:lineRule="atLeast"/>
      </w:pPr>
    </w:p>
    <w:p w14:paraId="7D19FFF9" w14:textId="6ADAF600" w:rsidR="0036117C" w:rsidRDefault="0036117C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-1369529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94EAEB" w14:textId="18FA58DA" w:rsidR="008B4CBC" w:rsidRDefault="008B4CBC">
          <w:pPr>
            <w:pStyle w:val="Kopvaninhoudsopgave"/>
          </w:pPr>
          <w:r>
            <w:rPr>
              <w:lang w:val="nl-NL"/>
            </w:rPr>
            <w:t>Inhoud</w:t>
          </w:r>
        </w:p>
        <w:p w14:paraId="4CC65533" w14:textId="0B7B9086" w:rsidR="00305620" w:rsidRDefault="008B4CB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04989" w:history="1">
            <w:r w:rsidR="00305620" w:rsidRPr="004C20CF">
              <w:rPr>
                <w:rStyle w:val="Hyperlink"/>
                <w:noProof/>
                <w:lang w:eastAsia="en-GB"/>
              </w:rPr>
              <w:t>Manuele Test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_Toc85904989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6FBF6BF4" w14:textId="40D93F84" w:rsidR="00305620" w:rsidRDefault="003F61A8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0" w:history="1">
            <w:r w:rsidR="00305620" w:rsidRPr="004C20CF">
              <w:rPr>
                <w:rStyle w:val="Hyperlink"/>
                <w:noProof/>
                <w:lang w:eastAsia="en-GB"/>
              </w:rPr>
              <w:t>Nasa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_Toc85904990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1D9D6C19" w14:textId="0BA3C9E6" w:rsidR="00305620" w:rsidRDefault="003F61A8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1" w:history="1">
            <w:r w:rsidR="00305620" w:rsidRPr="004C20CF">
              <w:rPr>
                <w:rStyle w:val="Hyperlink"/>
                <w:noProof/>
                <w:lang w:eastAsia="en-GB"/>
              </w:rPr>
              <w:t>Get-Testing met een specifiek Id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_Toc85904991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3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3B48C9AF" w14:textId="74705AD4" w:rsidR="00305620" w:rsidRDefault="003F61A8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2" w:history="1">
            <w:r w:rsidR="00305620" w:rsidRPr="004C20CF">
              <w:rPr>
                <w:rStyle w:val="Hyperlink"/>
                <w:noProof/>
                <w:lang w:eastAsia="en-GB"/>
              </w:rPr>
              <w:t>Spotify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_Toc85904992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5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726E06CD" w14:textId="5E006E97" w:rsidR="00305620" w:rsidRDefault="003F61A8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3" w:history="1">
            <w:r w:rsidR="00305620" w:rsidRPr="004C20CF">
              <w:rPr>
                <w:rStyle w:val="Hyperlink"/>
                <w:noProof/>
                <w:lang w:eastAsia="en-GB"/>
              </w:rPr>
              <w:t>Post-testing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_Toc85904993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6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0207EA93" w14:textId="2F639689" w:rsidR="00305620" w:rsidRDefault="003F61A8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4" w:history="1">
            <w:r w:rsidR="00305620" w:rsidRPr="004C20CF">
              <w:rPr>
                <w:rStyle w:val="Hyperlink"/>
                <w:noProof/>
                <w:lang w:eastAsia="en-GB"/>
              </w:rPr>
              <w:t>Put-Testing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_Toc85904994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10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04BEC5E0" w14:textId="16ADE61C" w:rsidR="00305620" w:rsidRDefault="003F61A8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5" w:history="1">
            <w:r w:rsidR="00305620" w:rsidRPr="004C20CF">
              <w:rPr>
                <w:rStyle w:val="Hyperlink"/>
                <w:noProof/>
                <w:lang w:eastAsia="en-GB"/>
              </w:rPr>
              <w:t>Delete-testing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_Toc85904995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11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25B9C5E5" w14:textId="4A6FC00B" w:rsidR="00305620" w:rsidRDefault="003F61A8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85904996" w:history="1">
            <w:r w:rsidR="00305620" w:rsidRPr="004C20CF">
              <w:rPr>
                <w:rStyle w:val="Hyperlink"/>
                <w:noProof/>
                <w:lang w:eastAsia="en-GB"/>
              </w:rPr>
              <w:t>Postman Collections voor spotify requests</w:t>
            </w:r>
            <w:r w:rsidR="00305620">
              <w:rPr>
                <w:noProof/>
                <w:webHidden/>
              </w:rPr>
              <w:tab/>
            </w:r>
            <w:r w:rsidR="00305620">
              <w:rPr>
                <w:noProof/>
                <w:webHidden/>
              </w:rPr>
              <w:fldChar w:fldCharType="begin"/>
            </w:r>
            <w:r w:rsidR="00305620">
              <w:rPr>
                <w:noProof/>
                <w:webHidden/>
              </w:rPr>
              <w:instrText xml:space="preserve"> PAGEREF _Toc85904996 \h </w:instrText>
            </w:r>
            <w:r w:rsidR="00305620">
              <w:rPr>
                <w:noProof/>
                <w:webHidden/>
              </w:rPr>
            </w:r>
            <w:r w:rsidR="00305620">
              <w:rPr>
                <w:noProof/>
                <w:webHidden/>
              </w:rPr>
              <w:fldChar w:fldCharType="separate"/>
            </w:r>
            <w:r w:rsidR="00305620">
              <w:rPr>
                <w:noProof/>
                <w:webHidden/>
              </w:rPr>
              <w:t>12</w:t>
            </w:r>
            <w:r w:rsidR="00305620">
              <w:rPr>
                <w:noProof/>
                <w:webHidden/>
              </w:rPr>
              <w:fldChar w:fldCharType="end"/>
            </w:r>
          </w:hyperlink>
        </w:p>
        <w:p w14:paraId="78052A23" w14:textId="62E9B068" w:rsidR="008B4CBC" w:rsidRDefault="008B4CBC">
          <w:r>
            <w:rPr>
              <w:b/>
              <w:bCs/>
              <w:lang w:val="nl-NL"/>
            </w:rPr>
            <w:fldChar w:fldCharType="end"/>
          </w:r>
        </w:p>
      </w:sdtContent>
    </w:sdt>
    <w:p w14:paraId="2C2ED8BE" w14:textId="77777777" w:rsidR="00525B62" w:rsidRDefault="00525B6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GB"/>
        </w:rPr>
      </w:pPr>
      <w:r>
        <w:rPr>
          <w:lang w:eastAsia="en-GB"/>
        </w:rPr>
        <w:br w:type="page"/>
      </w:r>
    </w:p>
    <w:p w14:paraId="6D1C42DA" w14:textId="0DB32213" w:rsidR="00D73E4A" w:rsidRDefault="001C3E64" w:rsidP="001C3E64">
      <w:pPr>
        <w:pStyle w:val="Kop1"/>
        <w:rPr>
          <w:lang w:eastAsia="en-GB"/>
        </w:rPr>
      </w:pPr>
      <w:bookmarkStart w:id="0" w:name="_Toc85904989"/>
      <w:r>
        <w:rPr>
          <w:lang w:eastAsia="en-GB"/>
        </w:rPr>
        <w:lastRenderedPageBreak/>
        <w:t>Manuele Test</w:t>
      </w:r>
      <w:bookmarkEnd w:id="0"/>
    </w:p>
    <w:p w14:paraId="3834352B" w14:textId="19D7118A" w:rsidR="00C25B24" w:rsidRPr="00C25B24" w:rsidRDefault="00C25B24" w:rsidP="00C25B24">
      <w:pPr>
        <w:pStyle w:val="Kop2"/>
        <w:rPr>
          <w:lang w:eastAsia="en-GB"/>
        </w:rPr>
      </w:pPr>
      <w:bookmarkStart w:id="1" w:name="_Toc85904990"/>
      <w:proofErr w:type="spellStart"/>
      <w:r>
        <w:rPr>
          <w:lang w:eastAsia="en-GB"/>
        </w:rPr>
        <w:t>Nasa</w:t>
      </w:r>
      <w:bookmarkEnd w:id="1"/>
      <w:proofErr w:type="spellEnd"/>
    </w:p>
    <w:p w14:paraId="28BDE3A4" w14:textId="607F0595" w:rsidR="004B1598" w:rsidRPr="00347410" w:rsidRDefault="004B1598" w:rsidP="00C25B24">
      <w:pPr>
        <w:pStyle w:val="Kop3"/>
        <w:rPr>
          <w:lang w:eastAsia="en-GB"/>
        </w:rPr>
      </w:pPr>
      <w:bookmarkStart w:id="2" w:name="_Toc85904991"/>
      <w:r w:rsidRPr="00347410">
        <w:rPr>
          <w:lang w:eastAsia="en-GB"/>
        </w:rPr>
        <w:t>Get-</w:t>
      </w:r>
      <w:proofErr w:type="spellStart"/>
      <w:r w:rsidRPr="00347410">
        <w:rPr>
          <w:lang w:eastAsia="en-GB"/>
        </w:rPr>
        <w:t>Testing</w:t>
      </w:r>
      <w:proofErr w:type="spellEnd"/>
      <w:r w:rsidR="00347410" w:rsidRPr="00347410">
        <w:rPr>
          <w:lang w:eastAsia="en-GB"/>
        </w:rPr>
        <w:t xml:space="preserve"> met een s</w:t>
      </w:r>
      <w:r w:rsidR="00347410">
        <w:rPr>
          <w:lang w:eastAsia="en-GB"/>
        </w:rPr>
        <w:t xml:space="preserve">pecifiek </w:t>
      </w:r>
      <w:proofErr w:type="spellStart"/>
      <w:r w:rsidR="00347410">
        <w:rPr>
          <w:lang w:eastAsia="en-GB"/>
        </w:rPr>
        <w:t>Id</w:t>
      </w:r>
      <w:bookmarkEnd w:id="2"/>
      <w:proofErr w:type="spellEnd"/>
    </w:p>
    <w:p w14:paraId="44F1D35C" w14:textId="4631788B" w:rsidR="00AC4DF5" w:rsidRPr="00F67664" w:rsidRDefault="00AC4DF5" w:rsidP="00C25B24">
      <w:pPr>
        <w:pStyle w:val="Kop4"/>
        <w:rPr>
          <w:lang w:eastAsia="en-GB"/>
        </w:rPr>
      </w:pPr>
      <w:r w:rsidRPr="00F67664">
        <w:rPr>
          <w:lang w:eastAsia="en-GB"/>
        </w:rPr>
        <w:t>Correcte URL</w:t>
      </w:r>
    </w:p>
    <w:p w14:paraId="72EA44C2" w14:textId="15CCFD04" w:rsidR="00A655AB" w:rsidRPr="00F67664" w:rsidRDefault="00A655AB" w:rsidP="00A655AB">
      <w:pPr>
        <w:rPr>
          <w:sz w:val="24"/>
          <w:szCs w:val="24"/>
          <w:lang w:eastAsia="en-GB"/>
        </w:rPr>
      </w:pPr>
      <w:r w:rsidRPr="00F67664">
        <w:rPr>
          <w:sz w:val="24"/>
          <w:szCs w:val="24"/>
          <w:lang w:eastAsia="en-GB"/>
        </w:rPr>
        <w:t xml:space="preserve">We gebruiken het </w:t>
      </w:r>
      <w:proofErr w:type="spellStart"/>
      <w:r w:rsidRPr="00F67664">
        <w:rPr>
          <w:sz w:val="24"/>
          <w:szCs w:val="24"/>
          <w:lang w:eastAsia="en-GB"/>
        </w:rPr>
        <w:t>projectId</w:t>
      </w:r>
      <w:proofErr w:type="spellEnd"/>
      <w:r w:rsidRPr="00F67664">
        <w:rPr>
          <w:sz w:val="24"/>
          <w:szCs w:val="24"/>
          <w:lang w:eastAsia="en-GB"/>
        </w:rPr>
        <w:t>: 17792</w:t>
      </w:r>
    </w:p>
    <w:p w14:paraId="45CE74A7" w14:textId="1FB75DCF" w:rsidR="00BC37B7" w:rsidRDefault="0017191D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D9EAF99" wp14:editId="61CD6562">
            <wp:extent cx="5731510" cy="1132205"/>
            <wp:effectExtent l="0" t="0" r="254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95AE" w14:textId="1E5B2596" w:rsidR="0017191D" w:rsidRDefault="0017191D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BB8670" wp14:editId="72638481">
            <wp:extent cx="5731510" cy="2148205"/>
            <wp:effectExtent l="0" t="0" r="2540" b="444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AAF5" w14:textId="48277B03" w:rsidR="00456060" w:rsidRDefault="00456060" w:rsidP="00BC37B7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(Er staat zeer veel informatie in de body vandaar dat ik niet alles hierin heb gekopieerd)</w:t>
      </w:r>
    </w:p>
    <w:p w14:paraId="2DA708D1" w14:textId="4976C97E" w:rsidR="00722C54" w:rsidRDefault="00722C54" w:rsidP="00BC37B7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7346CFB" wp14:editId="24A3A135">
            <wp:extent cx="3270738" cy="1200150"/>
            <wp:effectExtent l="0" t="0" r="635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3216" cy="12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958" w14:textId="3364E501" w:rsidR="00AC4DF5" w:rsidRDefault="00AC4DF5" w:rsidP="00C45B48">
      <w:pPr>
        <w:pStyle w:val="Kop4"/>
        <w:rPr>
          <w:lang w:eastAsia="en-GB"/>
        </w:rPr>
      </w:pPr>
      <w:r>
        <w:rPr>
          <w:lang w:eastAsia="en-GB"/>
        </w:rPr>
        <w:t>Foutieve URL</w:t>
      </w:r>
    </w:p>
    <w:p w14:paraId="40B21627" w14:textId="15E2C9F4" w:rsidR="00D76317" w:rsidRPr="005E38FF" w:rsidRDefault="00D76317" w:rsidP="00D76317">
      <w:pPr>
        <w:rPr>
          <w:sz w:val="24"/>
          <w:szCs w:val="24"/>
          <w:lang w:eastAsia="en-GB"/>
        </w:rPr>
      </w:pPr>
      <w:r w:rsidRPr="005E38FF">
        <w:rPr>
          <w:sz w:val="24"/>
          <w:szCs w:val="24"/>
          <w:lang w:eastAsia="en-GB"/>
        </w:rPr>
        <w:t xml:space="preserve">Ik heb in plaats van </w:t>
      </w:r>
      <w:proofErr w:type="spellStart"/>
      <w:r w:rsidRPr="005E38FF">
        <w:rPr>
          <w:sz w:val="24"/>
          <w:szCs w:val="24"/>
          <w:lang w:eastAsia="en-GB"/>
        </w:rPr>
        <w:t>projects</w:t>
      </w:r>
      <w:proofErr w:type="spellEnd"/>
      <w:r w:rsidRPr="005E38FF">
        <w:rPr>
          <w:sz w:val="24"/>
          <w:szCs w:val="24"/>
          <w:lang w:eastAsia="en-GB"/>
        </w:rPr>
        <w:t xml:space="preserve">, </w:t>
      </w:r>
      <w:proofErr w:type="spellStart"/>
      <w:r w:rsidRPr="005E38FF">
        <w:rPr>
          <w:sz w:val="24"/>
          <w:szCs w:val="24"/>
          <w:lang w:eastAsia="en-GB"/>
        </w:rPr>
        <w:t>proje</w:t>
      </w:r>
      <w:proofErr w:type="spellEnd"/>
      <w:r w:rsidRPr="005E38FF">
        <w:rPr>
          <w:sz w:val="24"/>
          <w:szCs w:val="24"/>
          <w:lang w:eastAsia="en-GB"/>
        </w:rPr>
        <w:t xml:space="preserve"> geschreven waardoor we een GET </w:t>
      </w:r>
      <w:proofErr w:type="spellStart"/>
      <w:r w:rsidRPr="005E38FF">
        <w:rPr>
          <w:sz w:val="24"/>
          <w:szCs w:val="24"/>
          <w:lang w:eastAsia="en-GB"/>
        </w:rPr>
        <w:t>request</w:t>
      </w:r>
      <w:proofErr w:type="spellEnd"/>
      <w:r w:rsidRPr="005E38FF">
        <w:rPr>
          <w:sz w:val="24"/>
          <w:szCs w:val="24"/>
          <w:lang w:eastAsia="en-GB"/>
        </w:rPr>
        <w:t xml:space="preserve"> doen op een </w:t>
      </w:r>
      <w:proofErr w:type="spellStart"/>
      <w:r w:rsidRPr="005E38FF">
        <w:rPr>
          <w:sz w:val="24"/>
          <w:szCs w:val="24"/>
          <w:lang w:eastAsia="en-GB"/>
        </w:rPr>
        <w:t>url</w:t>
      </w:r>
      <w:proofErr w:type="spellEnd"/>
      <w:r w:rsidRPr="005E38FF">
        <w:rPr>
          <w:sz w:val="24"/>
          <w:szCs w:val="24"/>
          <w:lang w:eastAsia="en-GB"/>
        </w:rPr>
        <w:t xml:space="preserve"> dat niet bestaat</w:t>
      </w:r>
      <w:r w:rsidR="00B83591" w:rsidRPr="005E38FF">
        <w:rPr>
          <w:sz w:val="24"/>
          <w:szCs w:val="24"/>
          <w:lang w:eastAsia="en-GB"/>
        </w:rPr>
        <w:t>.</w:t>
      </w:r>
    </w:p>
    <w:p w14:paraId="766751B7" w14:textId="3C277F37" w:rsidR="00AC4DF5" w:rsidRDefault="00D76317" w:rsidP="00AC4DF5">
      <w:pPr>
        <w:rPr>
          <w:lang w:eastAsia="en-GB"/>
        </w:rPr>
      </w:pPr>
      <w:r>
        <w:rPr>
          <w:noProof/>
        </w:rPr>
        <w:drawing>
          <wp:inline distT="0" distB="0" distL="0" distR="0" wp14:anchorId="64D1E54C" wp14:editId="1E86C5F4">
            <wp:extent cx="5731510" cy="1577340"/>
            <wp:effectExtent l="0" t="0" r="254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3C2B" w14:textId="6260198F" w:rsidR="00B91A72" w:rsidRDefault="00B91A72" w:rsidP="00AC4DF5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43316FBF" wp14:editId="121247FB">
            <wp:extent cx="3952875" cy="1443899"/>
            <wp:effectExtent l="0" t="0" r="0" b="4445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7380" cy="14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77B1" w14:textId="67E7F403" w:rsidR="00B91A72" w:rsidRDefault="00B91A72" w:rsidP="00AC4DF5">
      <w:pPr>
        <w:rPr>
          <w:lang w:eastAsia="en-GB"/>
        </w:rPr>
      </w:pPr>
      <w:r>
        <w:rPr>
          <w:noProof/>
        </w:rPr>
        <w:drawing>
          <wp:inline distT="0" distB="0" distL="0" distR="0" wp14:anchorId="57C80D1A" wp14:editId="03121623">
            <wp:extent cx="5731510" cy="1384300"/>
            <wp:effectExtent l="0" t="0" r="2540" b="635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F2E1" w14:textId="2704D374" w:rsidR="00F67664" w:rsidRDefault="00B91A72" w:rsidP="00AC4DF5">
      <w:pPr>
        <w:rPr>
          <w:sz w:val="24"/>
          <w:szCs w:val="24"/>
          <w:lang w:eastAsia="en-GB"/>
        </w:rPr>
      </w:pPr>
      <w:r w:rsidRPr="005E38FF">
        <w:rPr>
          <w:sz w:val="24"/>
          <w:szCs w:val="24"/>
          <w:lang w:eastAsia="en-GB"/>
        </w:rPr>
        <w:t>Op de eerste test gaf hij een FAIL terug omdat we geen code 200 hebben teruggekregen maar op de 2</w:t>
      </w:r>
      <w:r w:rsidRPr="005E38FF">
        <w:rPr>
          <w:sz w:val="24"/>
          <w:szCs w:val="24"/>
          <w:vertAlign w:val="superscript"/>
          <w:lang w:eastAsia="en-GB"/>
        </w:rPr>
        <w:t>de</w:t>
      </w:r>
      <w:r w:rsidRPr="005E38FF">
        <w:rPr>
          <w:sz w:val="24"/>
          <w:szCs w:val="24"/>
          <w:lang w:eastAsia="en-GB"/>
        </w:rPr>
        <w:t xml:space="preserve"> test geeft hij natuurlijk wel een PASS omdat we gevraagd hebben of we een code 404 terugkrijgen en hier is dit waar. </w:t>
      </w:r>
    </w:p>
    <w:p w14:paraId="7F30D065" w14:textId="77777777" w:rsidR="00F67664" w:rsidRDefault="00F67664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br w:type="page"/>
      </w:r>
    </w:p>
    <w:p w14:paraId="5AF6F0E4" w14:textId="7FBE3A82" w:rsidR="00CA5D13" w:rsidRPr="00CA5D13" w:rsidRDefault="00F67664" w:rsidP="00CA5D13">
      <w:pPr>
        <w:pStyle w:val="Kop2"/>
        <w:rPr>
          <w:lang w:eastAsia="en-GB"/>
        </w:rPr>
      </w:pPr>
      <w:bookmarkStart w:id="3" w:name="_Toc85904992"/>
      <w:proofErr w:type="spellStart"/>
      <w:r w:rsidRPr="00C25B24">
        <w:rPr>
          <w:lang w:eastAsia="en-GB"/>
        </w:rPr>
        <w:lastRenderedPageBreak/>
        <w:t>Spotify</w:t>
      </w:r>
      <w:bookmarkEnd w:id="3"/>
      <w:proofErr w:type="spellEnd"/>
    </w:p>
    <w:p w14:paraId="305844BF" w14:textId="0855C0F0" w:rsidR="00F67664" w:rsidRDefault="00F67664" w:rsidP="00AC4DF5">
      <w:pPr>
        <w:rPr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AE08D8B" wp14:editId="106B883A">
            <wp:extent cx="5731510" cy="459105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5C93" w14:textId="13FC1262" w:rsidR="00F67664" w:rsidRDefault="00F67664" w:rsidP="00AC4DF5">
      <w:pPr>
        <w:rPr>
          <w:b/>
          <w:bCs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CF6734D" wp14:editId="35B20D84">
            <wp:extent cx="4648200" cy="16764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013C" w14:textId="6D9E5DD8" w:rsidR="00F67664" w:rsidRDefault="00F67664" w:rsidP="00AC4DF5">
      <w:pPr>
        <w:rPr>
          <w:sz w:val="24"/>
          <w:szCs w:val="24"/>
          <w:lang w:eastAsia="en-GB"/>
        </w:rPr>
      </w:pPr>
      <w:r w:rsidRPr="00F67664">
        <w:rPr>
          <w:sz w:val="24"/>
          <w:szCs w:val="24"/>
          <w:lang w:eastAsia="en-GB"/>
        </w:rPr>
        <w:t xml:space="preserve">Dus ik </w:t>
      </w:r>
      <w:r>
        <w:rPr>
          <w:sz w:val="24"/>
          <w:szCs w:val="24"/>
          <w:lang w:eastAsia="en-GB"/>
        </w:rPr>
        <w:t>moest een Token aanvragen en toevoegen in postman:</w:t>
      </w:r>
    </w:p>
    <w:p w14:paraId="2A94007E" w14:textId="52FCD3D3" w:rsidR="00F67664" w:rsidRDefault="00F67664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461C87D" wp14:editId="260F46B0">
            <wp:extent cx="5731510" cy="1435735"/>
            <wp:effectExtent l="0" t="0" r="254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2FAD" w14:textId="5A332496" w:rsidR="002E71E4" w:rsidRDefault="002E71E4" w:rsidP="00AC4DF5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t>Hierdoor kreeg ik wel het juiste nummer te zien.</w:t>
      </w:r>
    </w:p>
    <w:p w14:paraId="00E2A0E6" w14:textId="4F679D30" w:rsidR="002E71E4" w:rsidRDefault="002E71E4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1B3DD7E0" wp14:editId="4233A990">
            <wp:extent cx="5731510" cy="3281680"/>
            <wp:effectExtent l="0" t="0" r="254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297B" w14:textId="687234DD" w:rsidR="000059F2" w:rsidRDefault="000059F2" w:rsidP="00AC4DF5">
      <w:pPr>
        <w:rPr>
          <w:sz w:val="24"/>
          <w:szCs w:val="24"/>
          <w:lang w:eastAsia="en-GB"/>
        </w:rPr>
      </w:pPr>
    </w:p>
    <w:p w14:paraId="0062F2AF" w14:textId="6F04C25E" w:rsidR="000059F2" w:rsidRDefault="000059F2" w:rsidP="00AC4DF5">
      <w:pPr>
        <w:rPr>
          <w:sz w:val="24"/>
          <w:szCs w:val="24"/>
          <w:lang w:eastAsia="en-GB"/>
        </w:rPr>
      </w:pPr>
    </w:p>
    <w:p w14:paraId="24A18318" w14:textId="51A3BA9E" w:rsidR="000059F2" w:rsidRDefault="000059F2" w:rsidP="00AC4DF5">
      <w:pPr>
        <w:rPr>
          <w:sz w:val="24"/>
          <w:szCs w:val="24"/>
          <w:lang w:eastAsia="en-GB"/>
        </w:rPr>
      </w:pPr>
      <w:r>
        <w:rPr>
          <w:sz w:val="24"/>
          <w:szCs w:val="24"/>
          <w:lang w:eastAsia="en-GB"/>
        </w:rPr>
        <w:lastRenderedPageBreak/>
        <w:t xml:space="preserve">Voor verdere </w:t>
      </w:r>
      <w:proofErr w:type="spellStart"/>
      <w:r>
        <w:rPr>
          <w:sz w:val="24"/>
          <w:szCs w:val="24"/>
          <w:lang w:eastAsia="en-GB"/>
        </w:rPr>
        <w:t>testing</w:t>
      </w:r>
      <w:proofErr w:type="spellEnd"/>
      <w:r>
        <w:rPr>
          <w:sz w:val="24"/>
          <w:szCs w:val="24"/>
          <w:lang w:eastAsia="en-GB"/>
        </w:rPr>
        <w:t xml:space="preserve"> maak ik gebruik van </w:t>
      </w:r>
      <w:proofErr w:type="spellStart"/>
      <w:r>
        <w:rPr>
          <w:sz w:val="24"/>
          <w:szCs w:val="24"/>
          <w:lang w:eastAsia="en-GB"/>
        </w:rPr>
        <w:t>spotify</w:t>
      </w:r>
      <w:proofErr w:type="spellEnd"/>
      <w:r>
        <w:rPr>
          <w:sz w:val="24"/>
          <w:szCs w:val="24"/>
          <w:lang w:eastAsia="en-GB"/>
        </w:rPr>
        <w:t xml:space="preserve"> zijn </w:t>
      </w:r>
      <w:proofErr w:type="spellStart"/>
      <w:r>
        <w:rPr>
          <w:sz w:val="24"/>
          <w:szCs w:val="24"/>
          <w:lang w:eastAsia="en-GB"/>
        </w:rPr>
        <w:t>playlist</w:t>
      </w:r>
      <w:proofErr w:type="spellEnd"/>
      <w:r>
        <w:rPr>
          <w:sz w:val="24"/>
          <w:szCs w:val="24"/>
          <w:lang w:eastAsia="en-GB"/>
        </w:rPr>
        <w:t xml:space="preserve"> omdat zoals u op onderstaande afbeelding kan zien alle methodes aanwezig zijn:</w:t>
      </w:r>
    </w:p>
    <w:p w14:paraId="113B192A" w14:textId="071FAC87" w:rsidR="000059F2" w:rsidRDefault="000059F2" w:rsidP="00AC4DF5">
      <w:pPr>
        <w:rPr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E4A6FE8" wp14:editId="1CF55130">
            <wp:extent cx="5731510" cy="4190365"/>
            <wp:effectExtent l="0" t="0" r="2540" b="63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5F2" w14:textId="34EE5377" w:rsidR="00B32E90" w:rsidRDefault="00B32E90" w:rsidP="00B32E90">
      <w:pPr>
        <w:pStyle w:val="Kop3"/>
        <w:rPr>
          <w:lang w:eastAsia="en-GB"/>
        </w:rPr>
      </w:pPr>
      <w:bookmarkStart w:id="4" w:name="_Toc85904993"/>
      <w:r>
        <w:rPr>
          <w:lang w:eastAsia="en-GB"/>
        </w:rPr>
        <w:t>Post-</w:t>
      </w:r>
      <w:proofErr w:type="spellStart"/>
      <w:r>
        <w:rPr>
          <w:lang w:eastAsia="en-GB"/>
        </w:rPr>
        <w:t>testing</w:t>
      </w:r>
      <w:bookmarkEnd w:id="4"/>
      <w:proofErr w:type="spellEnd"/>
    </w:p>
    <w:p w14:paraId="3604D6AB" w14:textId="646856C0" w:rsidR="00B32E90" w:rsidRDefault="00B32E90" w:rsidP="00B32E90">
      <w:pPr>
        <w:rPr>
          <w:lang w:eastAsia="en-GB"/>
        </w:rPr>
      </w:pPr>
      <w:r>
        <w:rPr>
          <w:lang w:eastAsia="en-GB"/>
        </w:rPr>
        <w:t xml:space="preserve">In deze fase gaan we een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op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maken. Hieronder kan u zien welke </w:t>
      </w:r>
      <w:proofErr w:type="spellStart"/>
      <w:r>
        <w:rPr>
          <w:lang w:eastAsia="en-GB"/>
        </w:rPr>
        <w:t>playlists</w:t>
      </w:r>
      <w:proofErr w:type="spellEnd"/>
      <w:r>
        <w:rPr>
          <w:lang w:eastAsia="en-GB"/>
        </w:rPr>
        <w:t xml:space="preserve"> ik allemaal al op voorhand had.</w:t>
      </w:r>
    </w:p>
    <w:p w14:paraId="49D173A1" w14:textId="3ECA7079" w:rsidR="00B32E90" w:rsidRDefault="00B32E90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3069691F" wp14:editId="56F286CD">
            <wp:extent cx="2171700" cy="243840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9936" w14:textId="73CE738D" w:rsidR="00927C8E" w:rsidRDefault="00927C8E" w:rsidP="00B32E90">
      <w:pPr>
        <w:rPr>
          <w:lang w:eastAsia="en-GB"/>
        </w:rPr>
      </w:pPr>
      <w:r>
        <w:rPr>
          <w:lang w:eastAsia="en-GB"/>
        </w:rPr>
        <w:t xml:space="preserve">Om een nieuwe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toe te voegen moeten we dus een POST uitvoeren waarbij we in de body meegeven wat de naam zal zijn en wat de beschrijving van deze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is. “Public”: </w:t>
      </w:r>
      <w:proofErr w:type="spellStart"/>
      <w:r>
        <w:rPr>
          <w:lang w:eastAsia="en-GB"/>
        </w:rPr>
        <w:t>false</w:t>
      </w:r>
      <w:proofErr w:type="spellEnd"/>
      <w:r>
        <w:rPr>
          <w:lang w:eastAsia="en-GB"/>
        </w:rPr>
        <w:t xml:space="preserve"> betekent dat alleen ik deze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ga kunnen bekijken en niemand anders.</w:t>
      </w:r>
    </w:p>
    <w:p w14:paraId="19C41DF5" w14:textId="0CD6A743" w:rsidR="00927C8E" w:rsidRDefault="00927C8E" w:rsidP="00B32E90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2552CA15" wp14:editId="005670CB">
            <wp:extent cx="5731510" cy="2118360"/>
            <wp:effectExtent l="0" t="0" r="2540" b="0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55E" w14:textId="422FABC7" w:rsidR="004372E5" w:rsidRDefault="004372E5" w:rsidP="00B32E90">
      <w:pPr>
        <w:rPr>
          <w:lang w:eastAsia="en-GB"/>
        </w:rPr>
      </w:pPr>
      <w:r>
        <w:rPr>
          <w:lang w:eastAsia="en-GB"/>
        </w:rPr>
        <w:t>We gaan ook een test uitvoeren om te zien of de POST gelukt is of niet</w:t>
      </w:r>
      <w:r w:rsidR="00385EA2">
        <w:rPr>
          <w:lang w:eastAsia="en-GB"/>
        </w:rPr>
        <w:t>.</w:t>
      </w:r>
    </w:p>
    <w:p w14:paraId="21DB799A" w14:textId="066799C3" w:rsidR="004372E5" w:rsidRDefault="004372E5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376BAB31" wp14:editId="02862ACD">
            <wp:extent cx="5731510" cy="1434465"/>
            <wp:effectExtent l="0" t="0" r="2540" b="0"/>
            <wp:docPr id="15" name="Afbeelding 1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63A" w14:textId="1224654F" w:rsidR="007F7583" w:rsidRDefault="007F7583" w:rsidP="00B32E90">
      <w:pPr>
        <w:rPr>
          <w:lang w:eastAsia="en-GB"/>
        </w:rPr>
      </w:pPr>
      <w:r>
        <w:rPr>
          <w:lang w:eastAsia="en-GB"/>
        </w:rPr>
        <w:t>Nadat we dit hebben uitgevoerd zien we dat de POST met succes is beëindigd:</w:t>
      </w:r>
    </w:p>
    <w:p w14:paraId="194F3F60" w14:textId="1A13B2D5" w:rsidR="007F7583" w:rsidRDefault="007F7583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578E0FD7" wp14:editId="4AFA93EE">
            <wp:extent cx="5731510" cy="2635250"/>
            <wp:effectExtent l="0" t="0" r="254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872" w14:textId="431EC14F" w:rsidR="00FF7CD7" w:rsidRDefault="00FF7CD7" w:rsidP="00B32E90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F3DD1EE" wp14:editId="47CE03B0">
            <wp:extent cx="5731510" cy="6595745"/>
            <wp:effectExtent l="0" t="0" r="8890" b="0"/>
            <wp:docPr id="18" name="Afbeelding 1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CDB1" w14:textId="7CC98B47" w:rsidR="00060A41" w:rsidRDefault="00BC659B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5D970915" wp14:editId="198FCCE5">
            <wp:extent cx="1543050" cy="1774168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4459" cy="17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1236" w14:textId="77777777" w:rsidR="00060A41" w:rsidRDefault="00060A41">
      <w:pPr>
        <w:rPr>
          <w:lang w:eastAsia="en-GB"/>
        </w:rPr>
      </w:pPr>
      <w:r>
        <w:rPr>
          <w:lang w:eastAsia="en-GB"/>
        </w:rPr>
        <w:br w:type="page"/>
      </w:r>
    </w:p>
    <w:p w14:paraId="3A3E22CB" w14:textId="452F8D95" w:rsidR="00BC659B" w:rsidRDefault="00060A41" w:rsidP="00B32E90">
      <w:pPr>
        <w:rPr>
          <w:lang w:eastAsia="en-GB"/>
        </w:rPr>
      </w:pPr>
      <w:r>
        <w:rPr>
          <w:lang w:eastAsia="en-GB"/>
        </w:rPr>
        <w:lastRenderedPageBreak/>
        <w:t xml:space="preserve">Nu dat de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aangemaakt is kunnen we doorgaan met het toevoegen van liedjes in de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. In dit geval ga ik The Sound of </w:t>
      </w:r>
      <w:proofErr w:type="spellStart"/>
      <w:r>
        <w:rPr>
          <w:lang w:eastAsia="en-GB"/>
        </w:rPr>
        <w:t>Silence</w:t>
      </w:r>
      <w:proofErr w:type="spellEnd"/>
      <w:r>
        <w:rPr>
          <w:lang w:eastAsia="en-GB"/>
        </w:rPr>
        <w:t xml:space="preserve"> van </w:t>
      </w:r>
      <w:proofErr w:type="spellStart"/>
      <w:r>
        <w:rPr>
          <w:lang w:eastAsia="en-GB"/>
        </w:rPr>
        <w:t>Disturbed</w:t>
      </w:r>
      <w:proofErr w:type="spellEnd"/>
      <w:r>
        <w:rPr>
          <w:lang w:eastAsia="en-GB"/>
        </w:rPr>
        <w:t xml:space="preserve"> toevoegen</w:t>
      </w:r>
      <w:r w:rsidR="00770F41">
        <w:rPr>
          <w:lang w:eastAsia="en-GB"/>
        </w:rPr>
        <w:t>:</w:t>
      </w:r>
    </w:p>
    <w:p w14:paraId="225F4160" w14:textId="61D25F0C" w:rsidR="00770F41" w:rsidRDefault="00770F41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7CFAD0CA" wp14:editId="7ED28CDC">
            <wp:extent cx="5367130" cy="3713465"/>
            <wp:effectExtent l="0" t="0" r="5080" b="1905"/>
            <wp:docPr id="23" name="Afbeelding 2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beelding 23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1103" cy="37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31BD" w14:textId="6040BA81" w:rsidR="00687FFA" w:rsidRDefault="00687FFA" w:rsidP="00B32E90">
      <w:pPr>
        <w:rPr>
          <w:lang w:eastAsia="en-GB"/>
        </w:rPr>
      </w:pPr>
      <w:r>
        <w:rPr>
          <w:noProof/>
        </w:rPr>
        <w:drawing>
          <wp:inline distT="0" distB="0" distL="0" distR="0" wp14:anchorId="7A9F103C" wp14:editId="5FC694A0">
            <wp:extent cx="5731510" cy="1887220"/>
            <wp:effectExtent l="0" t="0" r="2540" b="0"/>
            <wp:docPr id="24" name="Afbeelding 2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beelding 24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D4C9" w14:textId="6B57153B" w:rsidR="00687FFA" w:rsidRDefault="00687FFA" w:rsidP="00B32E90">
      <w:pPr>
        <w:rPr>
          <w:lang w:eastAsia="en-GB"/>
        </w:rPr>
      </w:pPr>
      <w:r>
        <w:rPr>
          <w:lang w:eastAsia="en-GB"/>
        </w:rPr>
        <w:t xml:space="preserve">Als testen had ik gevraagd om een PASS terug te geven als de POST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gelukt was en ook als de reactie tijd minder dan 200ms was.</w:t>
      </w:r>
    </w:p>
    <w:p w14:paraId="69D8051E" w14:textId="42E2A5A2" w:rsidR="00065DE9" w:rsidRDefault="00065DE9" w:rsidP="00B32E90">
      <w:pPr>
        <w:rPr>
          <w:b/>
          <w:bCs/>
          <w:u w:val="single"/>
          <w:lang w:eastAsia="en-GB"/>
        </w:rPr>
      </w:pPr>
      <w:r w:rsidRPr="00065DE9">
        <w:rPr>
          <w:b/>
          <w:bCs/>
          <w:u w:val="single"/>
          <w:lang w:eastAsia="en-GB"/>
        </w:rPr>
        <w:t>Opmerking:</w:t>
      </w:r>
    </w:p>
    <w:p w14:paraId="0BF9100C" w14:textId="2F4C9C8F" w:rsidR="00065DE9" w:rsidRDefault="00065DE9" w:rsidP="00B32E90">
      <w:pPr>
        <w:rPr>
          <w:lang w:eastAsia="en-GB"/>
        </w:rPr>
      </w:pPr>
      <w:r>
        <w:rPr>
          <w:lang w:eastAsia="en-GB"/>
        </w:rPr>
        <w:t xml:space="preserve">Het toevoegen van een liedje ging minder vlot vooruit omdat de tutorial op </w:t>
      </w:r>
      <w:proofErr w:type="spellStart"/>
      <w:r>
        <w:rPr>
          <w:lang w:eastAsia="en-GB"/>
        </w:rPr>
        <w:t>udemy</w:t>
      </w:r>
      <w:proofErr w:type="spellEnd"/>
      <w:r>
        <w:rPr>
          <w:lang w:eastAsia="en-GB"/>
        </w:rPr>
        <w:t xml:space="preserve"> dat ik volgde niet werkte bij mij. Hierdoor verloor ik toch een paar uur aan het vinden van de fout. Dankzij een tutorial op </w:t>
      </w:r>
      <w:r w:rsidR="0003363D">
        <w:rPr>
          <w:lang w:eastAsia="en-GB"/>
        </w:rPr>
        <w:t>YouTube</w:t>
      </w:r>
      <w:r>
        <w:rPr>
          <w:lang w:eastAsia="en-GB"/>
        </w:rPr>
        <w:t xml:space="preserve"> die liedjes op een gelijkaardige maar toch verschillende manier toevoegde werkte het bij mij ook.</w:t>
      </w:r>
    </w:p>
    <w:p w14:paraId="0A5E1FE7" w14:textId="5843EE20" w:rsidR="00E473C5" w:rsidRDefault="00E473C5" w:rsidP="00B32E90">
      <w:pPr>
        <w:rPr>
          <w:lang w:eastAsia="en-GB"/>
        </w:rPr>
      </w:pPr>
      <w:r>
        <w:rPr>
          <w:lang w:eastAsia="en-GB"/>
        </w:rPr>
        <w:t xml:space="preserve">Bron: </w:t>
      </w:r>
      <w:hyperlink r:id="rId27" w:history="1">
        <w:r w:rsidRPr="00BD767C">
          <w:rPr>
            <w:rStyle w:val="Hyperlink"/>
            <w:lang w:eastAsia="en-GB"/>
          </w:rPr>
          <w:t>https://www.youtube.com/watch?v=N34BM2CU_3g</w:t>
        </w:r>
      </w:hyperlink>
    </w:p>
    <w:p w14:paraId="52AE0EE2" w14:textId="71A16432" w:rsidR="00490315" w:rsidRDefault="00490315">
      <w:pPr>
        <w:rPr>
          <w:lang w:eastAsia="en-GB"/>
        </w:rPr>
      </w:pPr>
      <w:r>
        <w:rPr>
          <w:lang w:eastAsia="en-GB"/>
        </w:rPr>
        <w:br w:type="page"/>
      </w:r>
    </w:p>
    <w:p w14:paraId="578DB465" w14:textId="357B3524" w:rsidR="00E473C5" w:rsidRDefault="00490315" w:rsidP="00490315">
      <w:pPr>
        <w:pStyle w:val="Kop3"/>
        <w:rPr>
          <w:lang w:eastAsia="en-GB"/>
        </w:rPr>
      </w:pPr>
      <w:bookmarkStart w:id="5" w:name="_Toc85904994"/>
      <w:r>
        <w:rPr>
          <w:lang w:eastAsia="en-GB"/>
        </w:rPr>
        <w:lastRenderedPageBreak/>
        <w:t>Put-</w:t>
      </w:r>
      <w:proofErr w:type="spellStart"/>
      <w:r>
        <w:rPr>
          <w:lang w:eastAsia="en-GB"/>
        </w:rPr>
        <w:t>Testing</w:t>
      </w:r>
      <w:bookmarkEnd w:id="5"/>
      <w:proofErr w:type="spellEnd"/>
    </w:p>
    <w:p w14:paraId="3BFCB498" w14:textId="4F730BB2" w:rsidR="00122239" w:rsidRDefault="00490315" w:rsidP="00490315">
      <w:pPr>
        <w:rPr>
          <w:lang w:eastAsia="en-GB"/>
        </w:rPr>
      </w:pPr>
      <w:r>
        <w:rPr>
          <w:lang w:eastAsia="en-GB"/>
        </w:rPr>
        <w:t xml:space="preserve">Voor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te gaan testen heb ik </w:t>
      </w:r>
      <w:proofErr w:type="spellStart"/>
      <w:r>
        <w:rPr>
          <w:lang w:eastAsia="en-GB"/>
        </w:rPr>
        <w:t>adhv</w:t>
      </w:r>
      <w:proofErr w:type="spellEnd"/>
      <w:r>
        <w:rPr>
          <w:lang w:eastAsia="en-GB"/>
        </w:rPr>
        <w:t xml:space="preserve"> een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de naam van mijn </w:t>
      </w:r>
      <w:proofErr w:type="spellStart"/>
      <w:r>
        <w:rPr>
          <w:lang w:eastAsia="en-GB"/>
        </w:rPr>
        <w:t>spotify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playlist</w:t>
      </w:r>
      <w:proofErr w:type="spellEnd"/>
      <w:r>
        <w:rPr>
          <w:lang w:eastAsia="en-GB"/>
        </w:rPr>
        <w:t xml:space="preserve"> en de descriptie veranderd.</w:t>
      </w:r>
    </w:p>
    <w:p w14:paraId="06957169" w14:textId="1709CD50" w:rsidR="00490315" w:rsidRDefault="00490315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720D5DE" wp14:editId="5ABCC621">
            <wp:extent cx="2686050" cy="1435576"/>
            <wp:effectExtent l="0" t="0" r="0" b="0"/>
            <wp:docPr id="17" name="Afbeelding 17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beelding 17" descr="Afbeelding met tekst, monitor, schermafbeelding, scherm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696" cy="14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A0F" w14:textId="5EA14F52" w:rsidR="00490315" w:rsidRDefault="00490315" w:rsidP="00490315">
      <w:pPr>
        <w:rPr>
          <w:lang w:eastAsia="en-GB"/>
        </w:rPr>
      </w:pPr>
      <w:r>
        <w:rPr>
          <w:lang w:eastAsia="en-GB"/>
        </w:rPr>
        <w:t>-&gt;</w:t>
      </w:r>
    </w:p>
    <w:p w14:paraId="6D6CE8D5" w14:textId="1A52EEF1" w:rsidR="00490315" w:rsidRDefault="00122239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FE8B1B6" wp14:editId="2B6A6FF7">
            <wp:extent cx="3790950" cy="1404492"/>
            <wp:effectExtent l="0" t="0" r="0" b="5715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853" cy="14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48D2" w14:textId="1216834F" w:rsidR="00122239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64A760F1" wp14:editId="3703472E">
            <wp:extent cx="3724275" cy="1322435"/>
            <wp:effectExtent l="0" t="0" r="0" b="0"/>
            <wp:docPr id="25" name="Afbeelding 2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fbeelding 25" descr="Afbeelding met tekst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6969" cy="13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38A" w14:textId="13CE7553" w:rsidR="006D149E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3AD277F8" wp14:editId="310A008D">
            <wp:extent cx="2076450" cy="1046357"/>
            <wp:effectExtent l="0" t="0" r="0" b="1905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9425" cy="10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654DE" wp14:editId="196A7DB0">
            <wp:extent cx="2714625" cy="265986"/>
            <wp:effectExtent l="0" t="0" r="0" b="127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989" cy="2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ACF" w14:textId="3792C5E9" w:rsidR="006D149E" w:rsidRDefault="006D149E" w:rsidP="00490315">
      <w:pPr>
        <w:rPr>
          <w:lang w:eastAsia="en-GB"/>
        </w:rPr>
      </w:pPr>
      <w:r>
        <w:rPr>
          <w:lang w:eastAsia="en-GB"/>
        </w:rPr>
        <w:t xml:space="preserve">Uit de testen blijkt dat de PUT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succesvol en onder de 200ms is gebeurd.</w:t>
      </w:r>
      <w:r w:rsidR="00DA7948">
        <w:rPr>
          <w:lang w:eastAsia="en-GB"/>
        </w:rPr>
        <w:t xml:space="preserve"> Dit hebben we nadien ook gecheckt in </w:t>
      </w:r>
      <w:proofErr w:type="spellStart"/>
      <w:r w:rsidR="00DA7948">
        <w:rPr>
          <w:lang w:eastAsia="en-GB"/>
        </w:rPr>
        <w:t>spotify</w:t>
      </w:r>
      <w:proofErr w:type="spellEnd"/>
      <w:r w:rsidR="00DA7948">
        <w:rPr>
          <w:lang w:eastAsia="en-GB"/>
        </w:rPr>
        <w:t xml:space="preserve"> zelf.</w:t>
      </w:r>
    </w:p>
    <w:p w14:paraId="1DEB5ED1" w14:textId="770B5AFE" w:rsidR="00121EED" w:rsidRDefault="008224E0" w:rsidP="00490315">
      <w:pPr>
        <w:rPr>
          <w:lang w:eastAsia="en-GB"/>
        </w:rPr>
      </w:pPr>
      <w:r>
        <w:rPr>
          <w:noProof/>
        </w:rPr>
        <w:drawing>
          <wp:inline distT="0" distB="0" distL="0" distR="0" wp14:anchorId="504B387D" wp14:editId="5D013C55">
            <wp:extent cx="3343275" cy="1706085"/>
            <wp:effectExtent l="0" t="0" r="0" b="8890"/>
            <wp:docPr id="28" name="Afbeelding 28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fbeelding 28" descr="Afbeelding met tekst, monitor, schermafbeelding, scherm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6576" cy="17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D983" w14:textId="59E4AC36" w:rsidR="008224E0" w:rsidRDefault="00121EED" w:rsidP="00121EED">
      <w:pPr>
        <w:pStyle w:val="Kop3"/>
        <w:rPr>
          <w:lang w:eastAsia="en-GB"/>
        </w:rPr>
      </w:pPr>
      <w:r>
        <w:rPr>
          <w:lang w:eastAsia="en-GB"/>
        </w:rPr>
        <w:br w:type="page"/>
      </w:r>
      <w:bookmarkStart w:id="6" w:name="_Toc85904995"/>
      <w:r>
        <w:rPr>
          <w:lang w:eastAsia="en-GB"/>
        </w:rPr>
        <w:lastRenderedPageBreak/>
        <w:t>Delete-</w:t>
      </w:r>
      <w:proofErr w:type="spellStart"/>
      <w:r>
        <w:rPr>
          <w:lang w:eastAsia="en-GB"/>
        </w:rPr>
        <w:t>testing</w:t>
      </w:r>
      <w:bookmarkEnd w:id="6"/>
      <w:proofErr w:type="spellEnd"/>
    </w:p>
    <w:p w14:paraId="34AF850F" w14:textId="0315D0E5" w:rsidR="00121EED" w:rsidRDefault="00121EED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5A23C3C2" wp14:editId="43648A2E">
            <wp:extent cx="4421936" cy="2971800"/>
            <wp:effectExtent l="0" t="0" r="0" b="0"/>
            <wp:docPr id="29" name="Afbeelding 29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fbeelding 29" descr="Afbeelding met tekst, monitor, schermafbeelding, scherm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5840" cy="29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DEC" w14:textId="028FEF3F" w:rsidR="00121EED" w:rsidRDefault="00121EED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2C561B66" wp14:editId="16F9EAAE">
            <wp:extent cx="3800475" cy="1824026"/>
            <wp:effectExtent l="0" t="0" r="0" b="5080"/>
            <wp:docPr id="30" name="Afbeelding 3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4566" cy="18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0513" w14:textId="5315DF7A" w:rsidR="003C0A4B" w:rsidRDefault="003C0A4B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092B3B0B" wp14:editId="3242655C">
            <wp:extent cx="3267075" cy="1148146"/>
            <wp:effectExtent l="0" t="0" r="0" b="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6429" cy="11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1BD9" w14:textId="775AE982" w:rsidR="003C0A4B" w:rsidRDefault="00121EED" w:rsidP="00121EED">
      <w:pPr>
        <w:rPr>
          <w:lang w:eastAsia="en-GB"/>
        </w:rPr>
      </w:pPr>
      <w:r>
        <w:rPr>
          <w:lang w:eastAsia="en-GB"/>
        </w:rPr>
        <w:t xml:space="preserve">Het door rood onderlijnde code is het </w:t>
      </w:r>
      <w:proofErr w:type="spellStart"/>
      <w:r>
        <w:rPr>
          <w:lang w:eastAsia="en-GB"/>
        </w:rPr>
        <w:t>id</w:t>
      </w:r>
      <w:proofErr w:type="spellEnd"/>
      <w:r>
        <w:rPr>
          <w:lang w:eastAsia="en-GB"/>
        </w:rPr>
        <w:t xml:space="preserve"> van The Sound of </w:t>
      </w:r>
      <w:proofErr w:type="spellStart"/>
      <w:r>
        <w:rPr>
          <w:lang w:eastAsia="en-GB"/>
        </w:rPr>
        <w:t>Silence</w:t>
      </w:r>
      <w:proofErr w:type="spellEnd"/>
      <w:r>
        <w:rPr>
          <w:lang w:eastAsia="en-GB"/>
        </w:rPr>
        <w:t>.</w:t>
      </w:r>
      <w:r w:rsidR="00483A03">
        <w:rPr>
          <w:lang w:eastAsia="en-GB"/>
        </w:rPr>
        <w:t xml:space="preserve"> Hierdoor gaat hij dus alle liedjes met dit specifiek </w:t>
      </w:r>
      <w:proofErr w:type="spellStart"/>
      <w:r w:rsidR="00483A03">
        <w:rPr>
          <w:lang w:eastAsia="en-GB"/>
        </w:rPr>
        <w:t>id</w:t>
      </w:r>
      <w:proofErr w:type="spellEnd"/>
      <w:r w:rsidR="00483A03">
        <w:rPr>
          <w:lang w:eastAsia="en-GB"/>
        </w:rPr>
        <w:t xml:space="preserve"> verwijderen uit de </w:t>
      </w:r>
      <w:proofErr w:type="spellStart"/>
      <w:r w:rsidR="00483A03">
        <w:rPr>
          <w:lang w:eastAsia="en-GB"/>
        </w:rPr>
        <w:t>playlist</w:t>
      </w:r>
      <w:proofErr w:type="spellEnd"/>
      <w:r w:rsidR="00483A03">
        <w:rPr>
          <w:lang w:eastAsia="en-GB"/>
        </w:rPr>
        <w:t xml:space="preserve">. Wat we zouden moeten bekomen is dus de </w:t>
      </w:r>
      <w:proofErr w:type="spellStart"/>
      <w:r w:rsidR="00483A03">
        <w:rPr>
          <w:lang w:eastAsia="en-GB"/>
        </w:rPr>
        <w:t>playlist</w:t>
      </w:r>
      <w:proofErr w:type="spellEnd"/>
      <w:r w:rsidR="00483A03">
        <w:rPr>
          <w:lang w:eastAsia="en-GB"/>
        </w:rPr>
        <w:t xml:space="preserve"> met enkel de liedjes ‘Demons Are a </w:t>
      </w:r>
      <w:proofErr w:type="spellStart"/>
      <w:r w:rsidR="00483A03">
        <w:rPr>
          <w:lang w:eastAsia="en-GB"/>
        </w:rPr>
        <w:t>Girl’s</w:t>
      </w:r>
      <w:proofErr w:type="spellEnd"/>
      <w:r w:rsidR="00483A03">
        <w:rPr>
          <w:lang w:eastAsia="en-GB"/>
        </w:rPr>
        <w:t xml:space="preserve"> Best </w:t>
      </w:r>
      <w:proofErr w:type="spellStart"/>
      <w:r w:rsidR="00483A03">
        <w:rPr>
          <w:lang w:eastAsia="en-GB"/>
        </w:rPr>
        <w:t>Friend</w:t>
      </w:r>
      <w:proofErr w:type="spellEnd"/>
      <w:r w:rsidR="00483A03">
        <w:rPr>
          <w:lang w:eastAsia="en-GB"/>
        </w:rPr>
        <w:t xml:space="preserve">’ en ‘A </w:t>
      </w:r>
      <w:proofErr w:type="spellStart"/>
      <w:r w:rsidR="00483A03">
        <w:rPr>
          <w:lang w:eastAsia="en-GB"/>
        </w:rPr>
        <w:t>Reason</w:t>
      </w:r>
      <w:proofErr w:type="spellEnd"/>
      <w:r w:rsidR="00483A03">
        <w:rPr>
          <w:lang w:eastAsia="en-GB"/>
        </w:rPr>
        <w:t xml:space="preserve"> </w:t>
      </w:r>
      <w:proofErr w:type="spellStart"/>
      <w:r w:rsidR="00483A03">
        <w:rPr>
          <w:lang w:eastAsia="en-GB"/>
        </w:rPr>
        <w:t>to</w:t>
      </w:r>
      <w:proofErr w:type="spellEnd"/>
      <w:r w:rsidR="00483A03">
        <w:rPr>
          <w:lang w:eastAsia="en-GB"/>
        </w:rPr>
        <w:t xml:space="preserve"> </w:t>
      </w:r>
      <w:proofErr w:type="spellStart"/>
      <w:r w:rsidR="00483A03">
        <w:rPr>
          <w:lang w:eastAsia="en-GB"/>
        </w:rPr>
        <w:t>Fight</w:t>
      </w:r>
      <w:proofErr w:type="spellEnd"/>
      <w:r w:rsidR="00483A03">
        <w:rPr>
          <w:lang w:eastAsia="en-GB"/>
        </w:rPr>
        <w:t>’.</w:t>
      </w:r>
    </w:p>
    <w:p w14:paraId="75BD17E2" w14:textId="6D4CE8A1" w:rsidR="00D9716B" w:rsidRDefault="00D9716B" w:rsidP="00121EED">
      <w:pPr>
        <w:rPr>
          <w:lang w:eastAsia="en-GB"/>
        </w:rPr>
      </w:pPr>
      <w:r>
        <w:rPr>
          <w:noProof/>
        </w:rPr>
        <w:drawing>
          <wp:inline distT="0" distB="0" distL="0" distR="0" wp14:anchorId="6F1F92D8" wp14:editId="24BA7A94">
            <wp:extent cx="3086100" cy="1444892"/>
            <wp:effectExtent l="0" t="0" r="0" b="3175"/>
            <wp:docPr id="33" name="Afbeelding 3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beelding 33" descr="Afbeelding met tekst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9815" cy="14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6AA4" w14:textId="649CB85C" w:rsidR="0090609B" w:rsidRDefault="0090609B" w:rsidP="00121EED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10DFC3D" wp14:editId="6FFCF02F">
            <wp:extent cx="4610100" cy="2556854"/>
            <wp:effectExtent l="0" t="0" r="0" b="0"/>
            <wp:docPr id="34" name="Afbeelding 34" descr="Afbeelding met tekst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beelding 34" descr="Afbeelding met tekst, schermafbeelding, scherm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1517" cy="25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87FF" w14:textId="3DC2B76A" w:rsidR="00AC1E63" w:rsidRDefault="00746373" w:rsidP="00121EED">
      <w:pPr>
        <w:rPr>
          <w:lang w:eastAsia="en-GB"/>
        </w:rPr>
      </w:pPr>
      <w:r>
        <w:rPr>
          <w:lang w:eastAsia="en-GB"/>
        </w:rPr>
        <w:t>Hier ziet u dat ik het verwachte resultaat heb gekregen.</w:t>
      </w:r>
    </w:p>
    <w:p w14:paraId="72033911" w14:textId="5AF9CC89" w:rsidR="00B04127" w:rsidRDefault="00B04127" w:rsidP="00B04127">
      <w:pPr>
        <w:pStyle w:val="Kop3"/>
        <w:rPr>
          <w:lang w:eastAsia="en-GB"/>
        </w:rPr>
      </w:pPr>
      <w:bookmarkStart w:id="7" w:name="_Toc85904996"/>
      <w:r>
        <w:rPr>
          <w:lang w:eastAsia="en-GB"/>
        </w:rPr>
        <w:t xml:space="preserve">Postman </w:t>
      </w:r>
      <w:proofErr w:type="spellStart"/>
      <w:r>
        <w:rPr>
          <w:lang w:eastAsia="en-GB"/>
        </w:rPr>
        <w:t>Collections</w:t>
      </w:r>
      <w:proofErr w:type="spellEnd"/>
      <w:r w:rsidR="00442BF7">
        <w:rPr>
          <w:lang w:eastAsia="en-GB"/>
        </w:rPr>
        <w:t xml:space="preserve"> voor </w:t>
      </w:r>
      <w:proofErr w:type="spellStart"/>
      <w:r w:rsidR="00442BF7">
        <w:rPr>
          <w:lang w:eastAsia="en-GB"/>
        </w:rPr>
        <w:t>spotify</w:t>
      </w:r>
      <w:proofErr w:type="spellEnd"/>
      <w:r w:rsidR="00442BF7">
        <w:rPr>
          <w:lang w:eastAsia="en-GB"/>
        </w:rPr>
        <w:t xml:space="preserve"> </w:t>
      </w:r>
      <w:proofErr w:type="spellStart"/>
      <w:r w:rsidR="00442BF7">
        <w:rPr>
          <w:lang w:eastAsia="en-GB"/>
        </w:rPr>
        <w:t>requests</w:t>
      </w:r>
      <w:bookmarkEnd w:id="7"/>
      <w:proofErr w:type="spellEnd"/>
    </w:p>
    <w:p w14:paraId="3C287C2F" w14:textId="531853E7" w:rsidR="00571C78" w:rsidRPr="00571C78" w:rsidRDefault="00571C78" w:rsidP="00571C78">
      <w:pPr>
        <w:rPr>
          <w:lang w:eastAsia="en-GB"/>
        </w:rPr>
      </w:pPr>
      <w:r>
        <w:rPr>
          <w:lang w:eastAsia="en-GB"/>
        </w:rPr>
        <w:t xml:space="preserve">Een </w:t>
      </w:r>
      <w:proofErr w:type="spellStart"/>
      <w:r>
        <w:rPr>
          <w:lang w:eastAsia="en-GB"/>
        </w:rPr>
        <w:t>collection</w:t>
      </w:r>
      <w:proofErr w:type="spellEnd"/>
      <w:r>
        <w:rPr>
          <w:lang w:eastAsia="en-GB"/>
        </w:rPr>
        <w:t xml:space="preserve"> is een soort mapje waaronder je alle </w:t>
      </w:r>
      <w:proofErr w:type="spellStart"/>
      <w:r>
        <w:rPr>
          <w:lang w:eastAsia="en-GB"/>
        </w:rPr>
        <w:t>request</w:t>
      </w:r>
      <w:proofErr w:type="spellEnd"/>
      <w:r>
        <w:rPr>
          <w:lang w:eastAsia="en-GB"/>
        </w:rPr>
        <w:t xml:space="preserve"> eenvoudig kan bijhouden. Hieronder ziet u de </w:t>
      </w:r>
      <w:proofErr w:type="spellStart"/>
      <w:r>
        <w:rPr>
          <w:lang w:eastAsia="en-GB"/>
        </w:rPr>
        <w:t>requests</w:t>
      </w:r>
      <w:proofErr w:type="spellEnd"/>
      <w:r>
        <w:rPr>
          <w:lang w:eastAsia="en-GB"/>
        </w:rPr>
        <w:t xml:space="preserve"> dat ik tot nu toe heb gemaakt en gebruikt.</w:t>
      </w:r>
    </w:p>
    <w:p w14:paraId="3839C0D7" w14:textId="35D91611" w:rsidR="00BA3458" w:rsidRPr="00AE132A" w:rsidRDefault="00AE132A" w:rsidP="00AE132A">
      <w:pPr>
        <w:rPr>
          <w:lang w:eastAsia="en-GB"/>
        </w:rPr>
      </w:pPr>
      <w:r>
        <w:rPr>
          <w:noProof/>
        </w:rPr>
        <w:drawing>
          <wp:inline distT="0" distB="0" distL="0" distR="0" wp14:anchorId="10695B17" wp14:editId="605C4C6C">
            <wp:extent cx="2657475" cy="1915164"/>
            <wp:effectExtent l="0" t="0" r="0" b="889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9792" cy="19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458" w:rsidRPr="00AE132A" w:rsidSect="00C61B95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6C1D6" w14:textId="77777777" w:rsidR="003F61A8" w:rsidRDefault="003F61A8" w:rsidP="005375BF">
      <w:pPr>
        <w:spacing w:after="0" w:line="240" w:lineRule="auto"/>
      </w:pPr>
      <w:r>
        <w:separator/>
      </w:r>
    </w:p>
  </w:endnote>
  <w:endnote w:type="continuationSeparator" w:id="0">
    <w:p w14:paraId="6EAFCE93" w14:textId="77777777" w:rsidR="003F61A8" w:rsidRDefault="003F61A8" w:rsidP="00537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9941573"/>
      <w:docPartObj>
        <w:docPartGallery w:val="Page Numbers (Bottom of Page)"/>
        <w:docPartUnique/>
      </w:docPartObj>
    </w:sdtPr>
    <w:sdtEndPr/>
    <w:sdtContent>
      <w:p w14:paraId="037C289F" w14:textId="77777777" w:rsidR="00562405" w:rsidRDefault="0056240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4D2F1A1A" w14:textId="2BCD4FD1" w:rsidR="00562405" w:rsidRDefault="00562405" w:rsidP="00562405">
    <w:pPr>
      <w:pStyle w:val="Voettekst"/>
      <w:pBdr>
        <w:top w:val="single" w:sz="4" w:space="1" w:color="auto"/>
      </w:pBdr>
    </w:pPr>
    <w:r>
      <w:t>Academiejaar 20</w:t>
    </w:r>
    <w:r w:rsidR="008A5AED">
      <w:t>2</w:t>
    </w:r>
    <w:r w:rsidR="0036117C">
      <w:t>1</w:t>
    </w:r>
    <w:r>
      <w:t xml:space="preserve"> - 202</w:t>
    </w:r>
    <w:r w:rsidR="0036117C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9C595" w14:textId="77777777" w:rsidR="003F61A8" w:rsidRDefault="003F61A8" w:rsidP="005375BF">
      <w:pPr>
        <w:spacing w:after="0" w:line="240" w:lineRule="auto"/>
      </w:pPr>
      <w:r>
        <w:separator/>
      </w:r>
    </w:p>
  </w:footnote>
  <w:footnote w:type="continuationSeparator" w:id="0">
    <w:p w14:paraId="0E1B2618" w14:textId="77777777" w:rsidR="003F61A8" w:rsidRDefault="003F61A8" w:rsidP="005375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626E"/>
    <w:multiLevelType w:val="hybridMultilevel"/>
    <w:tmpl w:val="AE1E23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04447"/>
    <w:multiLevelType w:val="hybridMultilevel"/>
    <w:tmpl w:val="39C4A5A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C0"/>
    <w:rsid w:val="000059F2"/>
    <w:rsid w:val="0002095B"/>
    <w:rsid w:val="00024A33"/>
    <w:rsid w:val="0003363D"/>
    <w:rsid w:val="00033F93"/>
    <w:rsid w:val="00041F26"/>
    <w:rsid w:val="00060A41"/>
    <w:rsid w:val="000619EE"/>
    <w:rsid w:val="00065DE9"/>
    <w:rsid w:val="00067BFA"/>
    <w:rsid w:val="0007475D"/>
    <w:rsid w:val="00075384"/>
    <w:rsid w:val="00084AB3"/>
    <w:rsid w:val="00094644"/>
    <w:rsid w:val="000A4579"/>
    <w:rsid w:val="000D7290"/>
    <w:rsid w:val="000F0BE7"/>
    <w:rsid w:val="000F1ADC"/>
    <w:rsid w:val="00121EED"/>
    <w:rsid w:val="00122239"/>
    <w:rsid w:val="0017191D"/>
    <w:rsid w:val="00181177"/>
    <w:rsid w:val="001C3E64"/>
    <w:rsid w:val="001D20D5"/>
    <w:rsid w:val="001E47F0"/>
    <w:rsid w:val="002235A4"/>
    <w:rsid w:val="0024122B"/>
    <w:rsid w:val="00291D3E"/>
    <w:rsid w:val="002E71E4"/>
    <w:rsid w:val="0030375C"/>
    <w:rsid w:val="00305620"/>
    <w:rsid w:val="00310646"/>
    <w:rsid w:val="003468EF"/>
    <w:rsid w:val="00347410"/>
    <w:rsid w:val="0036117C"/>
    <w:rsid w:val="00385EA2"/>
    <w:rsid w:val="003C0A4B"/>
    <w:rsid w:val="003E38B1"/>
    <w:rsid w:val="003F260B"/>
    <w:rsid w:val="003F4F4A"/>
    <w:rsid w:val="003F61A8"/>
    <w:rsid w:val="003F7EAF"/>
    <w:rsid w:val="0041149B"/>
    <w:rsid w:val="004322D0"/>
    <w:rsid w:val="004372E5"/>
    <w:rsid w:val="004400F1"/>
    <w:rsid w:val="00440C2C"/>
    <w:rsid w:val="00442BF7"/>
    <w:rsid w:val="0045348D"/>
    <w:rsid w:val="00456060"/>
    <w:rsid w:val="004627E6"/>
    <w:rsid w:val="004730B8"/>
    <w:rsid w:val="00482644"/>
    <w:rsid w:val="00483A03"/>
    <w:rsid w:val="00490315"/>
    <w:rsid w:val="004B1598"/>
    <w:rsid w:val="004C7EC0"/>
    <w:rsid w:val="004E50FE"/>
    <w:rsid w:val="00525B62"/>
    <w:rsid w:val="00535E00"/>
    <w:rsid w:val="005375BF"/>
    <w:rsid w:val="00562405"/>
    <w:rsid w:val="005653F6"/>
    <w:rsid w:val="00571C78"/>
    <w:rsid w:val="00585CAF"/>
    <w:rsid w:val="00594A91"/>
    <w:rsid w:val="005A0F76"/>
    <w:rsid w:val="005A683A"/>
    <w:rsid w:val="005B1AF4"/>
    <w:rsid w:val="005B7A1A"/>
    <w:rsid w:val="005D5F92"/>
    <w:rsid w:val="005E38FF"/>
    <w:rsid w:val="005F5268"/>
    <w:rsid w:val="006152B6"/>
    <w:rsid w:val="00624D71"/>
    <w:rsid w:val="006552CC"/>
    <w:rsid w:val="00687FFA"/>
    <w:rsid w:val="006C2ACE"/>
    <w:rsid w:val="006D149E"/>
    <w:rsid w:val="006D6AC9"/>
    <w:rsid w:val="00722C54"/>
    <w:rsid w:val="00746373"/>
    <w:rsid w:val="007708C4"/>
    <w:rsid w:val="00770F41"/>
    <w:rsid w:val="007905A4"/>
    <w:rsid w:val="007B3217"/>
    <w:rsid w:val="007C235C"/>
    <w:rsid w:val="007D1A93"/>
    <w:rsid w:val="007D4652"/>
    <w:rsid w:val="007E7730"/>
    <w:rsid w:val="007F3C1B"/>
    <w:rsid w:val="007F7583"/>
    <w:rsid w:val="008224E0"/>
    <w:rsid w:val="00834869"/>
    <w:rsid w:val="00835E63"/>
    <w:rsid w:val="008A5AED"/>
    <w:rsid w:val="008B4CBC"/>
    <w:rsid w:val="008F7FCF"/>
    <w:rsid w:val="0090609B"/>
    <w:rsid w:val="00917480"/>
    <w:rsid w:val="00927C8E"/>
    <w:rsid w:val="00931F06"/>
    <w:rsid w:val="009563A8"/>
    <w:rsid w:val="00963287"/>
    <w:rsid w:val="009821EA"/>
    <w:rsid w:val="009B74F9"/>
    <w:rsid w:val="00A01238"/>
    <w:rsid w:val="00A1752F"/>
    <w:rsid w:val="00A31E92"/>
    <w:rsid w:val="00A40A1F"/>
    <w:rsid w:val="00A43ED7"/>
    <w:rsid w:val="00A655AB"/>
    <w:rsid w:val="00A756D8"/>
    <w:rsid w:val="00A92A9E"/>
    <w:rsid w:val="00AA01E9"/>
    <w:rsid w:val="00AC1E63"/>
    <w:rsid w:val="00AC319E"/>
    <w:rsid w:val="00AC4DF5"/>
    <w:rsid w:val="00AE132A"/>
    <w:rsid w:val="00AE1A21"/>
    <w:rsid w:val="00B04127"/>
    <w:rsid w:val="00B25E98"/>
    <w:rsid w:val="00B32E90"/>
    <w:rsid w:val="00B43479"/>
    <w:rsid w:val="00B63348"/>
    <w:rsid w:val="00B7638F"/>
    <w:rsid w:val="00B83591"/>
    <w:rsid w:val="00B91A72"/>
    <w:rsid w:val="00BA3458"/>
    <w:rsid w:val="00BC21C8"/>
    <w:rsid w:val="00BC37B7"/>
    <w:rsid w:val="00BC659B"/>
    <w:rsid w:val="00BC700B"/>
    <w:rsid w:val="00BE61F3"/>
    <w:rsid w:val="00C04BCA"/>
    <w:rsid w:val="00C25B24"/>
    <w:rsid w:val="00C45B48"/>
    <w:rsid w:val="00C61B95"/>
    <w:rsid w:val="00C623DF"/>
    <w:rsid w:val="00C80B4F"/>
    <w:rsid w:val="00CA5D13"/>
    <w:rsid w:val="00CC117C"/>
    <w:rsid w:val="00CC5D34"/>
    <w:rsid w:val="00CD0F8E"/>
    <w:rsid w:val="00CE6783"/>
    <w:rsid w:val="00D010AC"/>
    <w:rsid w:val="00D15907"/>
    <w:rsid w:val="00D37EED"/>
    <w:rsid w:val="00D73E4A"/>
    <w:rsid w:val="00D74785"/>
    <w:rsid w:val="00D76317"/>
    <w:rsid w:val="00D9716B"/>
    <w:rsid w:val="00DA0A24"/>
    <w:rsid w:val="00DA7948"/>
    <w:rsid w:val="00DB1C66"/>
    <w:rsid w:val="00E473C5"/>
    <w:rsid w:val="00ED21E9"/>
    <w:rsid w:val="00EE016C"/>
    <w:rsid w:val="00F174F8"/>
    <w:rsid w:val="00F3520C"/>
    <w:rsid w:val="00F43FE5"/>
    <w:rsid w:val="00F550C8"/>
    <w:rsid w:val="00F63B87"/>
    <w:rsid w:val="00F67664"/>
    <w:rsid w:val="00F85FA0"/>
    <w:rsid w:val="00F871D1"/>
    <w:rsid w:val="00FB6814"/>
    <w:rsid w:val="00FC11DB"/>
    <w:rsid w:val="00FC16FC"/>
    <w:rsid w:val="00FD283D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1B4702"/>
  <w15:chartTrackingRefBased/>
  <w15:docId w15:val="{60F8650A-FDDF-4C7C-B390-8D22062BE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C1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B1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4D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C25B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C5D34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FC1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tekst">
    <w:name w:val="header"/>
    <w:basedOn w:val="Standaard"/>
    <w:link w:val="KoptekstChar"/>
    <w:uiPriority w:val="99"/>
    <w:unhideWhenUsed/>
    <w:rsid w:val="00537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375BF"/>
  </w:style>
  <w:style w:type="paragraph" w:styleId="Voettekst">
    <w:name w:val="footer"/>
    <w:basedOn w:val="Standaard"/>
    <w:link w:val="VoettekstChar"/>
    <w:uiPriority w:val="99"/>
    <w:unhideWhenUsed/>
    <w:rsid w:val="00537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375BF"/>
  </w:style>
  <w:style w:type="table" w:styleId="Tabelraster">
    <w:name w:val="Table Grid"/>
    <w:basedOn w:val="Standaardtabel"/>
    <w:uiPriority w:val="39"/>
    <w:rsid w:val="00963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9821EA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21EA"/>
    <w:rPr>
      <w:color w:val="605E5C"/>
      <w:shd w:val="clear" w:color="auto" w:fill="E1DFDD"/>
    </w:rPr>
  </w:style>
  <w:style w:type="paragraph" w:styleId="Bijschrift">
    <w:name w:val="caption"/>
    <w:basedOn w:val="Standaard"/>
    <w:next w:val="Standaard"/>
    <w:uiPriority w:val="35"/>
    <w:unhideWhenUsed/>
    <w:qFormat/>
    <w:rsid w:val="000F1A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A756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75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4B1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4D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C25B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8B4CBC"/>
    <w:pPr>
      <w:outlineLvl w:val="9"/>
    </w:pPr>
    <w:rPr>
      <w:lang w:val="en-GB"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8B4CBC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B4CBC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8B4C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8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9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N34BM2CU_3g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Mijn%20spullen\School\1TI%201-2\Nederlands\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1.dotx</Template>
  <TotalTime>584</TotalTime>
  <Pages>12</Pages>
  <Words>561</Words>
  <Characters>3201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Yarne</dc:creator>
  <cp:keywords/>
  <dc:description/>
  <cp:lastModifiedBy>Yarne Valck</cp:lastModifiedBy>
  <cp:revision>64</cp:revision>
  <dcterms:created xsi:type="dcterms:W3CDTF">2021-10-10T11:32:00Z</dcterms:created>
  <dcterms:modified xsi:type="dcterms:W3CDTF">2021-11-07T15:36:00Z</dcterms:modified>
</cp:coreProperties>
</file>